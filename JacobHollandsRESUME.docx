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80" w:rightFromText="180" w:vertAnchor="page" w:horzAnchor="page" w:tblpX="1369" w:tblpY="373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735"/>
        <w:gridCol w:w="544"/>
        <w:gridCol w:w="4918"/>
      </w:tblGrid>
      <w:tr w:rsidR="00A024E5" w14:paraId="4C725F7B" w14:textId="77777777" w:rsidTr="00A65880">
        <w:trPr>
          <w:trHeight w:val="9"/>
        </w:trPr>
        <w:tc>
          <w:tcPr>
            <w:tcW w:w="2735" w:type="dxa"/>
            <w:vAlign w:val="bottom"/>
          </w:tcPr>
          <w:p w14:paraId="0B30EB76" w14:textId="77777777" w:rsidR="00A024E5" w:rsidRDefault="00A024E5" w:rsidP="00A65880">
            <w:pPr>
              <w:tabs>
                <w:tab w:val="left" w:pos="990"/>
              </w:tabs>
            </w:pPr>
          </w:p>
        </w:tc>
        <w:tc>
          <w:tcPr>
            <w:tcW w:w="544" w:type="dxa"/>
          </w:tcPr>
          <w:p w14:paraId="6EC5C04B" w14:textId="77777777" w:rsidR="00A024E5" w:rsidRPr="00653220" w:rsidRDefault="00A024E5" w:rsidP="00A024E5">
            <w:pPr>
              <w:tabs>
                <w:tab w:val="left" w:pos="990"/>
              </w:tabs>
              <w:rPr>
                <w:sz w:val="40"/>
                <w:szCs w:val="40"/>
              </w:rPr>
            </w:pPr>
          </w:p>
        </w:tc>
        <w:tc>
          <w:tcPr>
            <w:tcW w:w="4918" w:type="dxa"/>
            <w:vAlign w:val="bottom"/>
          </w:tcPr>
          <w:p w14:paraId="3FA58880" w14:textId="4F2CB41F" w:rsidR="00A024E5" w:rsidRPr="00653220" w:rsidRDefault="00A024E5" w:rsidP="00A65880">
            <w:pPr>
              <w:pStyle w:val="Title"/>
              <w:rPr>
                <w:sz w:val="40"/>
                <w:szCs w:val="40"/>
              </w:rPr>
            </w:pPr>
            <w:r w:rsidRPr="00653220">
              <w:rPr>
                <w:sz w:val="40"/>
                <w:szCs w:val="40"/>
              </w:rPr>
              <w:t>Jacob Hollands</w:t>
            </w:r>
          </w:p>
        </w:tc>
      </w:tr>
    </w:tbl>
    <w:tbl>
      <w:tblPr>
        <w:tblpPr w:leftFromText="180" w:rightFromText="180" w:vertAnchor="page" w:horzAnchor="margin" w:tblpY="1161"/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288"/>
        <w:gridCol w:w="6470"/>
      </w:tblGrid>
      <w:tr w:rsidR="00A65880" w14:paraId="5DE063FC" w14:textId="77777777" w:rsidTr="00A65880">
        <w:tc>
          <w:tcPr>
            <w:tcW w:w="3600" w:type="dxa"/>
          </w:tcPr>
          <w:sdt>
            <w:sdtPr>
              <w:id w:val="-1711873194"/>
              <w:placeholder>
                <w:docPart w:val="4CF9B5B90A4B464982F36956FC498DDE"/>
              </w:placeholder>
              <w:temporary/>
              <w:showingPlcHdr/>
              <w15:appearance w15:val="hidden"/>
            </w:sdtPr>
            <w:sdtEndPr/>
            <w:sdtContent>
              <w:p w14:paraId="4D0F2E9F" w14:textId="77777777" w:rsidR="00A65880" w:rsidRDefault="00A65880" w:rsidP="00A65880">
                <w:pPr>
                  <w:pStyle w:val="Heading3"/>
                </w:pPr>
                <w:r w:rsidRPr="00D5459D">
                  <w:t>Profile</w:t>
                </w:r>
              </w:p>
            </w:sdtContent>
          </w:sdt>
          <w:p w14:paraId="5A7C6B2B" w14:textId="77777777" w:rsidR="00A65880" w:rsidRDefault="00A65880" w:rsidP="00A65880">
            <w:r>
              <w:t>I am a hard-working Computer Science student at Western Washington University. I am hoping to gain Internship experience developing software for Summer 2021</w:t>
            </w:r>
          </w:p>
          <w:p w14:paraId="72282F8D" w14:textId="77777777" w:rsidR="00A65880" w:rsidRDefault="00A65880" w:rsidP="00A65880"/>
          <w:sdt>
            <w:sdtPr>
              <w:id w:val="-1954003311"/>
              <w:placeholder>
                <w:docPart w:val="7A98D692A6F149D3B19D24A8A7E0159D"/>
              </w:placeholder>
              <w:temporary/>
              <w:showingPlcHdr/>
              <w15:appearance w15:val="hidden"/>
            </w:sdtPr>
            <w:sdtEndPr/>
            <w:sdtContent>
              <w:p w14:paraId="0AB539C0" w14:textId="77777777" w:rsidR="00A65880" w:rsidRPr="00CB0055" w:rsidRDefault="00A65880" w:rsidP="00A65880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FFA66A2F28324D94B8F7D54125A6AAE3"/>
              </w:placeholder>
              <w:temporary/>
              <w:showingPlcHdr/>
              <w15:appearance w15:val="hidden"/>
            </w:sdtPr>
            <w:sdtEndPr/>
            <w:sdtContent>
              <w:p w14:paraId="6575223C" w14:textId="77777777" w:rsidR="00A65880" w:rsidRDefault="00A65880" w:rsidP="00A65880">
                <w:r w:rsidRPr="004D3011">
                  <w:t>PHONE:</w:t>
                </w:r>
              </w:p>
            </w:sdtContent>
          </w:sdt>
          <w:p w14:paraId="59AF4D6F" w14:textId="77777777" w:rsidR="00A65880" w:rsidRDefault="00A65880" w:rsidP="00A65880">
            <w:r>
              <w:t>360-540-4035</w:t>
            </w:r>
          </w:p>
          <w:p w14:paraId="353A7BE8" w14:textId="77777777" w:rsidR="00A65880" w:rsidRPr="004D3011" w:rsidRDefault="00A65880" w:rsidP="00A65880"/>
          <w:sdt>
            <w:sdtPr>
              <w:id w:val="-240260293"/>
              <w:placeholder>
                <w:docPart w:val="885DFD7A5EA54BADB7EB9C7A7707882D"/>
              </w:placeholder>
              <w:temporary/>
              <w:showingPlcHdr/>
              <w15:appearance w15:val="hidden"/>
            </w:sdtPr>
            <w:sdtEndPr/>
            <w:sdtContent>
              <w:p w14:paraId="1FB0524B" w14:textId="77777777" w:rsidR="00A65880" w:rsidRDefault="00A65880" w:rsidP="00A65880">
                <w:r w:rsidRPr="004D3011">
                  <w:t>EMAIL:</w:t>
                </w:r>
              </w:p>
            </w:sdtContent>
          </w:sdt>
          <w:p w14:paraId="4A51C703" w14:textId="77777777" w:rsidR="00A65880" w:rsidRPr="00E4381A" w:rsidRDefault="00A65880" w:rsidP="00A65880">
            <w:pPr>
              <w:rPr>
                <w:rStyle w:val="Hyperlink"/>
              </w:rPr>
            </w:pPr>
            <w:r>
              <w:t>Jacobhollands19@gmail.com</w:t>
            </w:r>
          </w:p>
          <w:p w14:paraId="3E4C87AB" w14:textId="77777777" w:rsidR="00A65880" w:rsidRPr="00CB0055" w:rsidRDefault="00A65880" w:rsidP="00A65880">
            <w:pPr>
              <w:pStyle w:val="Heading3"/>
            </w:pPr>
            <w:r>
              <w:t>Linked-in</w:t>
            </w:r>
          </w:p>
          <w:p w14:paraId="18FD9333" w14:textId="77777777" w:rsidR="00A65880" w:rsidRPr="0076216E" w:rsidRDefault="00D2290A" w:rsidP="00A65880">
            <w:pPr>
              <w:rPr>
                <w:rStyle w:val="Hyperlink"/>
              </w:rPr>
            </w:pPr>
            <w:hyperlink r:id="rId10" w:history="1">
              <w:r w:rsidR="00A65880" w:rsidRPr="00F86E1F">
                <w:rPr>
                  <w:rStyle w:val="Hyperlink"/>
                </w:rPr>
                <w:t>https://www.linkedin.com/in/jacob-hollands-4a782419b/</w:t>
              </w:r>
            </w:hyperlink>
          </w:p>
          <w:p w14:paraId="5304CA77" w14:textId="77777777" w:rsidR="00A65880" w:rsidRDefault="00A65880" w:rsidP="00A65880">
            <w:pPr>
              <w:rPr>
                <w:rStyle w:val="Hyperlink"/>
              </w:rPr>
            </w:pPr>
          </w:p>
          <w:p w14:paraId="79D8273F" w14:textId="77777777" w:rsidR="00A65880" w:rsidRDefault="00A65880" w:rsidP="00A65880"/>
          <w:p w14:paraId="74668AED" w14:textId="77777777" w:rsidR="00A65880" w:rsidRPr="004D3011" w:rsidRDefault="00A65880" w:rsidP="00A65880"/>
        </w:tc>
        <w:tc>
          <w:tcPr>
            <w:tcW w:w="288" w:type="dxa"/>
          </w:tcPr>
          <w:p w14:paraId="1CECADCC" w14:textId="77777777" w:rsidR="00A65880" w:rsidRDefault="00A65880" w:rsidP="00A65880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p w14:paraId="3ED41CCA" w14:textId="77777777" w:rsidR="00A65880" w:rsidRDefault="00A65880" w:rsidP="00A65880">
            <w:pPr>
              <w:pStyle w:val="Heading2"/>
            </w:pPr>
            <w:r>
              <w:t>Education</w:t>
            </w:r>
          </w:p>
          <w:p w14:paraId="6A613544" w14:textId="77777777" w:rsidR="00A65880" w:rsidRDefault="00A65880" w:rsidP="00A65880">
            <w:pPr>
              <w:pStyle w:val="Heading4"/>
            </w:pPr>
            <w:r>
              <w:t>Western Washington University</w:t>
            </w:r>
          </w:p>
          <w:p w14:paraId="2E456146" w14:textId="77777777" w:rsidR="00A65880" w:rsidRDefault="00A65880" w:rsidP="00A65880">
            <w:r>
              <w:t>2019-Present, Expected graduation Spring 2022</w:t>
            </w:r>
          </w:p>
          <w:p w14:paraId="36B17FAA" w14:textId="77777777" w:rsidR="00A65880" w:rsidRPr="00DB07DE" w:rsidRDefault="00A65880" w:rsidP="00A65880">
            <w:r>
              <w:t>3.63 GPA, Current Student, Computer Science major</w:t>
            </w:r>
          </w:p>
          <w:p w14:paraId="527B704D" w14:textId="77777777" w:rsidR="00A65880" w:rsidRPr="00B359E4" w:rsidRDefault="00A65880" w:rsidP="00A65880">
            <w:pPr>
              <w:pStyle w:val="Heading4"/>
            </w:pPr>
            <w:r>
              <w:t>Skagit Valley College</w:t>
            </w:r>
          </w:p>
          <w:p w14:paraId="6490281E" w14:textId="77777777" w:rsidR="00A65880" w:rsidRPr="00B359E4" w:rsidRDefault="00A65880" w:rsidP="00A65880">
            <w:pPr>
              <w:pStyle w:val="Date"/>
            </w:pPr>
            <w:r>
              <w:t>2017</w:t>
            </w:r>
            <w:r w:rsidRPr="00B359E4">
              <w:t xml:space="preserve"> - </w:t>
            </w:r>
            <w:r>
              <w:t>2019</w:t>
            </w:r>
          </w:p>
          <w:p w14:paraId="095FE131" w14:textId="77777777" w:rsidR="00A65880" w:rsidRPr="008820C1" w:rsidRDefault="00A65880" w:rsidP="00A65880">
            <w:r>
              <w:t>3.8 GPA, Outdoor club member, taken up through Calculus 2</w:t>
            </w:r>
          </w:p>
          <w:p w14:paraId="3E4EC38E" w14:textId="77777777" w:rsidR="00A65880" w:rsidRPr="00AF45BA" w:rsidRDefault="00A65880" w:rsidP="00A65880">
            <w:pPr>
              <w:pStyle w:val="Heading2"/>
            </w:pPr>
            <w:r>
              <w:t>Skills</w:t>
            </w:r>
          </w:p>
          <w:p w14:paraId="6EB1059C" w14:textId="77777777" w:rsidR="00A65880" w:rsidRPr="00A22600" w:rsidRDefault="00A65880" w:rsidP="00A65880">
            <w:pPr>
              <w:pStyle w:val="ListParagraph"/>
              <w:numPr>
                <w:ilvl w:val="0"/>
                <w:numId w:val="8"/>
              </w:numPr>
            </w:pPr>
            <w:r w:rsidRPr="00A22600">
              <w:rPr>
                <w:b/>
                <w:bCs/>
                <w:sz w:val="20"/>
                <w:szCs w:val="20"/>
              </w:rPr>
              <w:t>Languages</w:t>
            </w:r>
            <w:r w:rsidRPr="00A22600">
              <w:rPr>
                <w:b/>
                <w:bCs/>
                <w:sz w:val="22"/>
              </w:rPr>
              <w:t>:</w:t>
            </w:r>
          </w:p>
          <w:p w14:paraId="18312883" w14:textId="77777777" w:rsidR="00A65880" w:rsidRDefault="00A65880" w:rsidP="00A65880">
            <w:pPr>
              <w:pStyle w:val="ListParagraph"/>
              <w:numPr>
                <w:ilvl w:val="1"/>
                <w:numId w:val="8"/>
              </w:numPr>
            </w:pPr>
            <w:r w:rsidRPr="0024596D">
              <w:t>Java</w:t>
            </w:r>
            <w:r>
              <w:t xml:space="preserve"> (2 years), </w:t>
            </w:r>
            <w:r w:rsidRPr="0024596D">
              <w:t>Racket</w:t>
            </w:r>
            <w:r>
              <w:t xml:space="preserve"> (1 year), </w:t>
            </w:r>
            <w:r w:rsidRPr="0024596D">
              <w:t>C</w:t>
            </w:r>
            <w:r>
              <w:t xml:space="preserve"> (1 year), </w:t>
            </w:r>
            <w:r w:rsidRPr="0024596D">
              <w:t>Assembly</w:t>
            </w:r>
            <w:r>
              <w:t xml:space="preserve"> (1 year), </w:t>
            </w:r>
            <w:r w:rsidRPr="0024596D">
              <w:t>C++</w:t>
            </w:r>
            <w:r>
              <w:t xml:space="preserve"> (3 years), C# (1 year)</w:t>
            </w:r>
          </w:p>
          <w:p w14:paraId="30EBE05D" w14:textId="77777777" w:rsidR="00A65880" w:rsidRDefault="00A65880" w:rsidP="00A65880">
            <w:pPr>
              <w:pStyle w:val="ListParagraph"/>
              <w:numPr>
                <w:ilvl w:val="2"/>
                <w:numId w:val="8"/>
              </w:numPr>
            </w:pPr>
            <w:r w:rsidRPr="00A22600">
              <w:rPr>
                <w:szCs w:val="18"/>
              </w:rPr>
              <w:t>I started coding in C++ and then moved to Java</w:t>
            </w:r>
            <w:r w:rsidRPr="009971FE">
              <w:rPr>
                <w:szCs w:val="18"/>
              </w:rPr>
              <w:t>. I find C++ and Java to be my best and most enjoyable languages to code in, although I always enjoy learning new ones.</w:t>
            </w:r>
            <w:r w:rsidRPr="009971FE">
              <w:rPr>
                <w:b/>
                <w:bCs/>
                <w:sz w:val="22"/>
              </w:rPr>
              <w:t xml:space="preserve"> </w:t>
            </w:r>
          </w:p>
          <w:p w14:paraId="640B2128" w14:textId="77777777" w:rsidR="00A65880" w:rsidRDefault="00A65880" w:rsidP="00A65880">
            <w:pPr>
              <w:pStyle w:val="ListParagraph"/>
              <w:numPr>
                <w:ilvl w:val="0"/>
                <w:numId w:val="8"/>
              </w:numPr>
            </w:pPr>
            <w:r w:rsidRPr="00A22600">
              <w:rPr>
                <w:b/>
                <w:bCs/>
                <w:sz w:val="20"/>
                <w:szCs w:val="24"/>
              </w:rPr>
              <w:t>Technical Skills:</w:t>
            </w:r>
            <w:r w:rsidRPr="00A22600">
              <w:rPr>
                <w:sz w:val="20"/>
                <w:szCs w:val="24"/>
              </w:rPr>
              <w:t xml:space="preserve"> </w:t>
            </w:r>
            <w:r>
              <w:t xml:space="preserve">I have taken multiple classes involving the following: </w:t>
            </w:r>
          </w:p>
          <w:p w14:paraId="1A03DF6A" w14:textId="77777777" w:rsidR="00A65880" w:rsidRDefault="00A65880" w:rsidP="00A65880">
            <w:pPr>
              <w:pStyle w:val="ListParagraph"/>
              <w:numPr>
                <w:ilvl w:val="1"/>
                <w:numId w:val="8"/>
              </w:numPr>
            </w:pPr>
            <w:r>
              <w:t>D</w:t>
            </w:r>
            <w:r w:rsidRPr="0024596D">
              <w:t>ata Structures</w:t>
            </w:r>
            <w:r>
              <w:t xml:space="preserve">, </w:t>
            </w:r>
            <w:r w:rsidRPr="0024596D">
              <w:t>Computer</w:t>
            </w:r>
            <w:r>
              <w:t xml:space="preserve"> A</w:t>
            </w:r>
            <w:r w:rsidRPr="0024596D">
              <w:t>rchitectures</w:t>
            </w:r>
            <w:r>
              <w:t xml:space="preserve">, </w:t>
            </w:r>
            <w:r w:rsidRPr="0024596D">
              <w:t>Algorithm Analysis</w:t>
            </w:r>
            <w:r>
              <w:t xml:space="preserve">, Comp-Tia Linux, using GIT, BASH, Memory Hierarchy, Virtual Memory </w:t>
            </w:r>
          </w:p>
          <w:p w14:paraId="219E9DDB" w14:textId="77777777" w:rsidR="00A65880" w:rsidRPr="0024596D" w:rsidRDefault="00A65880" w:rsidP="00A65880">
            <w:pPr>
              <w:pStyle w:val="ListParagraph"/>
              <w:numPr>
                <w:ilvl w:val="2"/>
                <w:numId w:val="8"/>
              </w:numPr>
            </w:pPr>
            <w:r>
              <w:t>Out of all the skills listed I found using Linux and various Data structures to be my best skills.</w:t>
            </w:r>
          </w:p>
          <w:p w14:paraId="5D1AA4D0" w14:textId="77777777" w:rsidR="00A65880" w:rsidRDefault="00A65880" w:rsidP="00A65880">
            <w:pPr>
              <w:pStyle w:val="ListParagraph"/>
              <w:numPr>
                <w:ilvl w:val="0"/>
                <w:numId w:val="8"/>
              </w:numPr>
            </w:pPr>
            <w:r w:rsidRPr="00A22600">
              <w:rPr>
                <w:b/>
                <w:bCs/>
                <w:sz w:val="20"/>
                <w:szCs w:val="24"/>
              </w:rPr>
              <w:t>Various Data Structures</w:t>
            </w:r>
            <w:r w:rsidRPr="0024596D">
              <w:t>:</w:t>
            </w:r>
            <w:r>
              <w:t xml:space="preserve"> I have worked on projects involving the following Data Structures:</w:t>
            </w:r>
            <w:r w:rsidRPr="0024596D">
              <w:t xml:space="preserve"> </w:t>
            </w:r>
          </w:p>
          <w:p w14:paraId="623199A0" w14:textId="77777777" w:rsidR="00A65880" w:rsidRDefault="00A65880" w:rsidP="00A65880">
            <w:pPr>
              <w:pStyle w:val="ListParagraph"/>
              <w:numPr>
                <w:ilvl w:val="1"/>
                <w:numId w:val="8"/>
              </w:numPr>
            </w:pPr>
            <w:r w:rsidRPr="0024596D">
              <w:t xml:space="preserve">Arrays, </w:t>
            </w:r>
            <w:r>
              <w:t xml:space="preserve">BST/AVL </w:t>
            </w:r>
            <w:r w:rsidRPr="0024596D">
              <w:t>Trees, Linked Lists, graphs, stacks, queues</w:t>
            </w:r>
            <w:r>
              <w:t>, heaps</w:t>
            </w:r>
          </w:p>
          <w:p w14:paraId="23DF75B4" w14:textId="77777777" w:rsidR="00A65880" w:rsidRPr="0024596D" w:rsidRDefault="00A65880" w:rsidP="00A65880">
            <w:pPr>
              <w:pStyle w:val="ListParagraph"/>
              <w:numPr>
                <w:ilvl w:val="2"/>
                <w:numId w:val="8"/>
              </w:numPr>
            </w:pPr>
            <w:r>
              <w:t xml:space="preserve"> I found all these very interesting and extremely enjoyable and fun to learn about and use.</w:t>
            </w:r>
          </w:p>
          <w:p w14:paraId="4EB3476B" w14:textId="77777777" w:rsidR="00A65880" w:rsidRPr="00A22600" w:rsidRDefault="00A65880" w:rsidP="00A65880">
            <w:pPr>
              <w:pStyle w:val="ListParagraph"/>
              <w:numPr>
                <w:ilvl w:val="0"/>
                <w:numId w:val="8"/>
              </w:numPr>
              <w:rPr>
                <w:szCs w:val="18"/>
              </w:rPr>
            </w:pPr>
            <w:r w:rsidRPr="00A22600">
              <w:rPr>
                <w:b/>
                <w:bCs/>
                <w:sz w:val="20"/>
                <w:szCs w:val="20"/>
              </w:rPr>
              <w:t>Various Technologies:</w:t>
            </w:r>
          </w:p>
          <w:p w14:paraId="4EC7A338" w14:textId="77777777" w:rsidR="00A65880" w:rsidRDefault="00A65880" w:rsidP="00A65880">
            <w:pPr>
              <w:pStyle w:val="ListParagraph"/>
              <w:numPr>
                <w:ilvl w:val="1"/>
                <w:numId w:val="8"/>
              </w:numPr>
              <w:rPr>
                <w:szCs w:val="18"/>
              </w:rPr>
            </w:pPr>
            <w:r w:rsidRPr="00A22600">
              <w:rPr>
                <w:b/>
                <w:bCs/>
                <w:sz w:val="20"/>
                <w:szCs w:val="20"/>
              </w:rPr>
              <w:t xml:space="preserve"> </w:t>
            </w:r>
            <w:r w:rsidRPr="00A22600">
              <w:rPr>
                <w:szCs w:val="18"/>
              </w:rPr>
              <w:t xml:space="preserve">I am certified in all 2016 Microsoft Office products </w:t>
            </w:r>
          </w:p>
          <w:p w14:paraId="5BCD82E5" w14:textId="77777777" w:rsidR="00A65880" w:rsidRDefault="00A65880" w:rsidP="00A65880">
            <w:pPr>
              <w:pStyle w:val="ListParagraph"/>
              <w:numPr>
                <w:ilvl w:val="1"/>
                <w:numId w:val="8"/>
              </w:numPr>
              <w:rPr>
                <w:szCs w:val="18"/>
              </w:rPr>
            </w:pPr>
            <w:r w:rsidRPr="00A22600">
              <w:rPr>
                <w:szCs w:val="18"/>
              </w:rPr>
              <w:t xml:space="preserve"> Windows 10, Linux, MacOS</w:t>
            </w:r>
          </w:p>
          <w:p w14:paraId="76236614" w14:textId="77777777" w:rsidR="00A65880" w:rsidRPr="00A22600" w:rsidRDefault="00A65880" w:rsidP="00A65880">
            <w:pPr>
              <w:pStyle w:val="ListParagraph"/>
              <w:numPr>
                <w:ilvl w:val="1"/>
                <w:numId w:val="8"/>
              </w:numPr>
              <w:rPr>
                <w:szCs w:val="18"/>
              </w:rPr>
            </w:pPr>
            <w:r w:rsidRPr="00A22600">
              <w:rPr>
                <w:szCs w:val="18"/>
              </w:rPr>
              <w:t>Visual Studio Code</w:t>
            </w:r>
          </w:p>
          <w:p w14:paraId="470FF3C4" w14:textId="77777777" w:rsidR="00A65880" w:rsidRDefault="00A65880" w:rsidP="00A65880">
            <w:pPr>
              <w:pStyle w:val="Heading2"/>
            </w:pPr>
            <w:r>
              <w:t>Projects</w:t>
            </w:r>
          </w:p>
          <w:p w14:paraId="4A0792A0" w14:textId="77777777" w:rsidR="00A65880" w:rsidRDefault="00A65880" w:rsidP="00A65880">
            <w:pPr>
              <w:pStyle w:val="Heading4"/>
              <w:numPr>
                <w:ilvl w:val="0"/>
                <w:numId w:val="9"/>
              </w:numPr>
            </w:pPr>
            <w:r w:rsidRPr="0076216E">
              <w:rPr>
                <w:sz w:val="20"/>
                <w:szCs w:val="24"/>
              </w:rPr>
              <w:t>Sorting</w:t>
            </w:r>
            <w:r>
              <w:t xml:space="preserve"> </w:t>
            </w:r>
            <w:r w:rsidRPr="0076216E">
              <w:rPr>
                <w:sz w:val="20"/>
                <w:szCs w:val="24"/>
              </w:rPr>
              <w:t>Algorithms</w:t>
            </w:r>
          </w:p>
          <w:p w14:paraId="1F90D799" w14:textId="77777777" w:rsidR="00A65880" w:rsidRDefault="00A65880" w:rsidP="00A65880">
            <w:pPr>
              <w:pStyle w:val="ListParagraph"/>
              <w:numPr>
                <w:ilvl w:val="1"/>
                <w:numId w:val="9"/>
              </w:numPr>
            </w:pPr>
            <w:r>
              <w:t>I created all of the main sorting algorithms from scratch. I found this project quite interesting and fun as it gave me a view of how the built-in algorithms from libraries work and how mine could have been improved.</w:t>
            </w:r>
          </w:p>
          <w:p w14:paraId="12ABC966" w14:textId="77777777" w:rsidR="00A65880" w:rsidRPr="0076216E" w:rsidRDefault="00A65880" w:rsidP="00A65880">
            <w:pPr>
              <w:pStyle w:val="ListParagraph"/>
              <w:numPr>
                <w:ilvl w:val="0"/>
                <w:numId w:val="9"/>
              </w:numPr>
              <w:rPr>
                <w:b/>
                <w:bCs/>
                <w:sz w:val="20"/>
                <w:szCs w:val="20"/>
              </w:rPr>
            </w:pPr>
            <w:r w:rsidRPr="0076216E">
              <w:rPr>
                <w:b/>
                <w:bCs/>
                <w:sz w:val="20"/>
                <w:szCs w:val="20"/>
              </w:rPr>
              <w:t>Airplane Takeoff System</w:t>
            </w:r>
          </w:p>
          <w:p w14:paraId="635A0619" w14:textId="2CB68CB7" w:rsidR="00A65880" w:rsidRPr="0076216E" w:rsidRDefault="00A65880" w:rsidP="00A65880">
            <w:pPr>
              <w:pStyle w:val="ListParagraph"/>
              <w:numPr>
                <w:ilvl w:val="1"/>
                <w:numId w:val="9"/>
              </w:numPr>
            </w:pPr>
            <w:r>
              <w:t xml:space="preserve">A partner and I created a project for class that takes in all the types of data a real airport would for takeoff order. Things such as weight and size of plane, number of passengers, time of requested takeoff, order in the queue. </w:t>
            </w:r>
            <w:r w:rsidR="00A92B02">
              <w:t xml:space="preserve">This was coded in Java and used the Object Orientation of Java to work effectively. </w:t>
            </w:r>
            <w:bookmarkStart w:id="0" w:name="_GoBack"/>
            <w:bookmarkEnd w:id="0"/>
            <w:r>
              <w:t>This project was fun to code and work on with a partner as we both had good idea on how to implement certain things and we had to work together to make both our ideas function together.</w:t>
            </w:r>
          </w:p>
          <w:p w14:paraId="0FA8E831" w14:textId="77777777" w:rsidR="00A65880" w:rsidRPr="0076216E" w:rsidRDefault="00A65880" w:rsidP="00A65880"/>
        </w:tc>
      </w:tr>
      <w:tr w:rsidR="00A65880" w14:paraId="439D3134" w14:textId="77777777" w:rsidTr="00A65880">
        <w:trPr>
          <w:gridAfter w:val="1"/>
          <w:wAfter w:w="6470" w:type="dxa"/>
        </w:trPr>
        <w:tc>
          <w:tcPr>
            <w:tcW w:w="3600" w:type="dxa"/>
          </w:tcPr>
          <w:p w14:paraId="04689FA1" w14:textId="77777777" w:rsidR="00A65880" w:rsidRDefault="00A65880" w:rsidP="00A65880">
            <w:pPr>
              <w:pStyle w:val="Heading3"/>
            </w:pPr>
          </w:p>
        </w:tc>
        <w:tc>
          <w:tcPr>
            <w:tcW w:w="288" w:type="dxa"/>
          </w:tcPr>
          <w:p w14:paraId="3CC0983D" w14:textId="77777777" w:rsidR="00A65880" w:rsidRDefault="00A65880" w:rsidP="00A65880">
            <w:pPr>
              <w:tabs>
                <w:tab w:val="left" w:pos="990"/>
              </w:tabs>
            </w:pPr>
          </w:p>
        </w:tc>
      </w:tr>
    </w:tbl>
    <w:p w14:paraId="2323DE9D" w14:textId="137B0875" w:rsidR="0043117B" w:rsidRDefault="00D2290A" w:rsidP="00A85642"/>
    <w:sectPr w:rsidR="0043117B" w:rsidSect="000C45FF">
      <w:head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B5BF4E" w14:textId="77777777" w:rsidR="00D2290A" w:rsidRDefault="00D2290A" w:rsidP="000C45FF">
      <w:r>
        <w:separator/>
      </w:r>
    </w:p>
  </w:endnote>
  <w:endnote w:type="continuationSeparator" w:id="0">
    <w:p w14:paraId="01A6B44B" w14:textId="77777777" w:rsidR="00D2290A" w:rsidRDefault="00D2290A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CF8637" w14:textId="77777777" w:rsidR="00D2290A" w:rsidRDefault="00D2290A" w:rsidP="000C45FF">
      <w:r>
        <w:separator/>
      </w:r>
    </w:p>
  </w:footnote>
  <w:footnote w:type="continuationSeparator" w:id="0">
    <w:p w14:paraId="150D49C8" w14:textId="77777777" w:rsidR="00D2290A" w:rsidRDefault="00D2290A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002D2A" w14:textId="77777777" w:rsidR="000C45FF" w:rsidRDefault="000C45FF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D6F4968" wp14:editId="13F63768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248BA"/>
    <w:multiLevelType w:val="hybridMultilevel"/>
    <w:tmpl w:val="868AC550"/>
    <w:lvl w:ilvl="0" w:tplc="04090001">
      <w:start w:val="1"/>
      <w:numFmt w:val="bullet"/>
      <w:lvlText w:val=""/>
      <w:lvlJc w:val="left"/>
      <w:pPr>
        <w:ind w:left="30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8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43" w:hanging="360"/>
      </w:pPr>
      <w:rPr>
        <w:rFonts w:ascii="Wingdings" w:hAnsi="Wingdings" w:hint="default"/>
      </w:rPr>
    </w:lvl>
  </w:abstractNum>
  <w:abstractNum w:abstractNumId="1" w15:restartNumberingAfterBreak="0">
    <w:nsid w:val="31DC7542"/>
    <w:multiLevelType w:val="hybridMultilevel"/>
    <w:tmpl w:val="3D1020FE"/>
    <w:lvl w:ilvl="0" w:tplc="04090005">
      <w:start w:val="1"/>
      <w:numFmt w:val="bullet"/>
      <w:lvlText w:val=""/>
      <w:lvlJc w:val="left"/>
      <w:pPr>
        <w:ind w:left="22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94" w:hanging="360"/>
      </w:pPr>
      <w:rPr>
        <w:rFonts w:ascii="Wingdings" w:hAnsi="Wingdings" w:hint="default"/>
      </w:rPr>
    </w:lvl>
  </w:abstractNum>
  <w:abstractNum w:abstractNumId="2" w15:restartNumberingAfterBreak="0">
    <w:nsid w:val="36E23E35"/>
    <w:multiLevelType w:val="hybridMultilevel"/>
    <w:tmpl w:val="8BD8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54686A"/>
    <w:multiLevelType w:val="hybridMultilevel"/>
    <w:tmpl w:val="07A468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820E39"/>
    <w:multiLevelType w:val="hybridMultilevel"/>
    <w:tmpl w:val="A83E03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A1567"/>
    <w:multiLevelType w:val="hybridMultilevel"/>
    <w:tmpl w:val="BD921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84262C"/>
    <w:multiLevelType w:val="hybridMultilevel"/>
    <w:tmpl w:val="4B2EA38C"/>
    <w:lvl w:ilvl="0" w:tplc="04090001">
      <w:start w:val="1"/>
      <w:numFmt w:val="bullet"/>
      <w:lvlText w:val=""/>
      <w:lvlJc w:val="left"/>
      <w:pPr>
        <w:ind w:left="151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7" w15:restartNumberingAfterBreak="0">
    <w:nsid w:val="62E66011"/>
    <w:multiLevelType w:val="hybridMultilevel"/>
    <w:tmpl w:val="02389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64F08"/>
    <w:multiLevelType w:val="hybridMultilevel"/>
    <w:tmpl w:val="57C8F756"/>
    <w:lvl w:ilvl="0" w:tplc="04090001">
      <w:start w:val="1"/>
      <w:numFmt w:val="bullet"/>
      <w:lvlText w:val=""/>
      <w:lvlJc w:val="left"/>
      <w:pPr>
        <w:ind w:left="25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7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6"/>
  </w:num>
  <w:num w:numId="6">
    <w:abstractNumId w:val="1"/>
  </w:num>
  <w:num w:numId="7">
    <w:abstractNumId w:val="4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D8"/>
    <w:rsid w:val="00036450"/>
    <w:rsid w:val="00052086"/>
    <w:rsid w:val="00085675"/>
    <w:rsid w:val="00094499"/>
    <w:rsid w:val="000C45FF"/>
    <w:rsid w:val="000E3FD1"/>
    <w:rsid w:val="000F49B4"/>
    <w:rsid w:val="000F764D"/>
    <w:rsid w:val="00112054"/>
    <w:rsid w:val="001525E1"/>
    <w:rsid w:val="00180329"/>
    <w:rsid w:val="0019001F"/>
    <w:rsid w:val="001912D8"/>
    <w:rsid w:val="00193AA1"/>
    <w:rsid w:val="001A74A5"/>
    <w:rsid w:val="001B2ABD"/>
    <w:rsid w:val="001C2AF6"/>
    <w:rsid w:val="001E0391"/>
    <w:rsid w:val="001E1759"/>
    <w:rsid w:val="001F044D"/>
    <w:rsid w:val="001F1ECC"/>
    <w:rsid w:val="002400EB"/>
    <w:rsid w:val="0024596D"/>
    <w:rsid w:val="00256CF7"/>
    <w:rsid w:val="00281FD5"/>
    <w:rsid w:val="002D06B2"/>
    <w:rsid w:val="00301888"/>
    <w:rsid w:val="0030481B"/>
    <w:rsid w:val="003156FC"/>
    <w:rsid w:val="003254B5"/>
    <w:rsid w:val="00360F09"/>
    <w:rsid w:val="0037121F"/>
    <w:rsid w:val="003A6B7D"/>
    <w:rsid w:val="003B06CA"/>
    <w:rsid w:val="004071FC"/>
    <w:rsid w:val="00426B98"/>
    <w:rsid w:val="00445947"/>
    <w:rsid w:val="004813B3"/>
    <w:rsid w:val="00496591"/>
    <w:rsid w:val="004C63E4"/>
    <w:rsid w:val="004D3011"/>
    <w:rsid w:val="005262AC"/>
    <w:rsid w:val="005A09AA"/>
    <w:rsid w:val="005E39D5"/>
    <w:rsid w:val="00600670"/>
    <w:rsid w:val="0062123A"/>
    <w:rsid w:val="00646E75"/>
    <w:rsid w:val="00653220"/>
    <w:rsid w:val="0066369D"/>
    <w:rsid w:val="006771D0"/>
    <w:rsid w:val="006C3A15"/>
    <w:rsid w:val="00713ECB"/>
    <w:rsid w:val="00715FCB"/>
    <w:rsid w:val="00743101"/>
    <w:rsid w:val="0076216E"/>
    <w:rsid w:val="00765A73"/>
    <w:rsid w:val="007775E1"/>
    <w:rsid w:val="007867A0"/>
    <w:rsid w:val="007927F5"/>
    <w:rsid w:val="00802CA0"/>
    <w:rsid w:val="00806CB9"/>
    <w:rsid w:val="008820C1"/>
    <w:rsid w:val="0088545D"/>
    <w:rsid w:val="008C2911"/>
    <w:rsid w:val="008F1547"/>
    <w:rsid w:val="009260CD"/>
    <w:rsid w:val="009308E1"/>
    <w:rsid w:val="00952C25"/>
    <w:rsid w:val="009971FE"/>
    <w:rsid w:val="00A024E5"/>
    <w:rsid w:val="00A2118D"/>
    <w:rsid w:val="00A22600"/>
    <w:rsid w:val="00A2445D"/>
    <w:rsid w:val="00A5571B"/>
    <w:rsid w:val="00A65880"/>
    <w:rsid w:val="00A71997"/>
    <w:rsid w:val="00A85642"/>
    <w:rsid w:val="00A92B02"/>
    <w:rsid w:val="00AD1113"/>
    <w:rsid w:val="00AD76E2"/>
    <w:rsid w:val="00AF45BA"/>
    <w:rsid w:val="00B20152"/>
    <w:rsid w:val="00B32CB0"/>
    <w:rsid w:val="00B359E4"/>
    <w:rsid w:val="00B57D98"/>
    <w:rsid w:val="00B70850"/>
    <w:rsid w:val="00B7531E"/>
    <w:rsid w:val="00C050D1"/>
    <w:rsid w:val="00C066B6"/>
    <w:rsid w:val="00C37BA1"/>
    <w:rsid w:val="00C4674C"/>
    <w:rsid w:val="00C506CF"/>
    <w:rsid w:val="00C63D13"/>
    <w:rsid w:val="00C72BED"/>
    <w:rsid w:val="00C9578B"/>
    <w:rsid w:val="00CB0055"/>
    <w:rsid w:val="00CB579A"/>
    <w:rsid w:val="00D2230B"/>
    <w:rsid w:val="00D2290A"/>
    <w:rsid w:val="00D2522B"/>
    <w:rsid w:val="00D422DE"/>
    <w:rsid w:val="00D5459D"/>
    <w:rsid w:val="00D66DF3"/>
    <w:rsid w:val="00D712F9"/>
    <w:rsid w:val="00DA1F4D"/>
    <w:rsid w:val="00DA56D2"/>
    <w:rsid w:val="00DB07DE"/>
    <w:rsid w:val="00DD172A"/>
    <w:rsid w:val="00E25A26"/>
    <w:rsid w:val="00E4381A"/>
    <w:rsid w:val="00E55D74"/>
    <w:rsid w:val="00EB3382"/>
    <w:rsid w:val="00F60274"/>
    <w:rsid w:val="00F77FB9"/>
    <w:rsid w:val="00FB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7ABE5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C050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22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linkedin.com/in/jacob-hollands-4a782419b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\AppData\Roaming\Microsoft\Templates\Blue%20grey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4CF9B5B90A4B464982F36956FC498D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1665A-93C3-426D-96ED-C9C6BC73E7B2}"/>
      </w:docPartPr>
      <w:docPartBody>
        <w:p w:rsidR="00520C87" w:rsidRDefault="00795A36" w:rsidP="00795A36">
          <w:pPr>
            <w:pStyle w:val="4CF9B5B90A4B464982F36956FC498DDE"/>
          </w:pPr>
          <w:r w:rsidRPr="00D5459D">
            <w:t>Profile</w:t>
          </w:r>
        </w:p>
      </w:docPartBody>
    </w:docPart>
    <w:docPart>
      <w:docPartPr>
        <w:name w:val="7A98D692A6F149D3B19D24A8A7E015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443557-81CB-41EC-9652-0925CF8FB4E7}"/>
      </w:docPartPr>
      <w:docPartBody>
        <w:p w:rsidR="00520C87" w:rsidRDefault="00795A36" w:rsidP="00795A36">
          <w:pPr>
            <w:pStyle w:val="7A98D692A6F149D3B19D24A8A7E0159D"/>
          </w:pPr>
          <w:r w:rsidRPr="00CB0055">
            <w:t>Contact</w:t>
          </w:r>
        </w:p>
      </w:docPartBody>
    </w:docPart>
    <w:docPart>
      <w:docPartPr>
        <w:name w:val="FFA66A2F28324D94B8F7D54125A6AA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2A97D7-1211-42CD-AD39-B807BA363E7B}"/>
      </w:docPartPr>
      <w:docPartBody>
        <w:p w:rsidR="00520C87" w:rsidRDefault="00795A36" w:rsidP="00795A36">
          <w:pPr>
            <w:pStyle w:val="FFA66A2F28324D94B8F7D54125A6AAE3"/>
          </w:pPr>
          <w:r w:rsidRPr="004D3011">
            <w:t>PHONE:</w:t>
          </w:r>
        </w:p>
      </w:docPartBody>
    </w:docPart>
    <w:docPart>
      <w:docPartPr>
        <w:name w:val="885DFD7A5EA54BADB7EB9C7A770788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CEB2AD-84E9-4B25-B793-D33E6623E91A}"/>
      </w:docPartPr>
      <w:docPartBody>
        <w:p w:rsidR="00520C87" w:rsidRDefault="00795A36" w:rsidP="00795A36">
          <w:pPr>
            <w:pStyle w:val="885DFD7A5EA54BADB7EB9C7A7707882D"/>
          </w:pPr>
          <w:r w:rsidRPr="004D3011">
            <w:t>EMAIL: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86"/>
    <w:rsid w:val="002C1E86"/>
    <w:rsid w:val="00396B6F"/>
    <w:rsid w:val="00493F95"/>
    <w:rsid w:val="00520C87"/>
    <w:rsid w:val="005E286D"/>
    <w:rsid w:val="00647AC5"/>
    <w:rsid w:val="007766C5"/>
    <w:rsid w:val="00792D7C"/>
    <w:rsid w:val="00795A36"/>
    <w:rsid w:val="00A01918"/>
    <w:rsid w:val="00AF54F8"/>
    <w:rsid w:val="00C7587B"/>
    <w:rsid w:val="00CC5744"/>
    <w:rsid w:val="00D1147B"/>
    <w:rsid w:val="00E714B6"/>
    <w:rsid w:val="00ED5151"/>
    <w:rsid w:val="00F74037"/>
    <w:rsid w:val="00FF3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qFormat/>
    <w:rsid w:val="00647AC5"/>
    <w:pPr>
      <w:keepNext/>
      <w:keepLines/>
      <w:pBdr>
        <w:bottom w:val="single" w:sz="8" w:space="1" w:color="4472C4" w:themeColor="accent1"/>
      </w:pBdr>
      <w:spacing w:before="240" w:after="120" w:line="240" w:lineRule="auto"/>
      <w:outlineLvl w:val="1"/>
    </w:pPr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38AC1D1FA394FBDBCA746EFDE74E64E">
    <w:name w:val="438AC1D1FA394FBDBCA746EFDE74E64E"/>
  </w:style>
  <w:style w:type="paragraph" w:customStyle="1" w:styleId="4E3C617B7EC14DAA91F1120809355586">
    <w:name w:val="4E3C617B7EC14DAA91F1120809355586"/>
  </w:style>
  <w:style w:type="paragraph" w:customStyle="1" w:styleId="7ACBAA093646476CA6F9518AF3B1973C">
    <w:name w:val="7ACBAA093646476CA6F9518AF3B1973C"/>
  </w:style>
  <w:style w:type="paragraph" w:customStyle="1" w:styleId="518B57E3C2A44197AC07069CCF56E6A3">
    <w:name w:val="518B57E3C2A44197AC07069CCF56E6A3"/>
  </w:style>
  <w:style w:type="paragraph" w:customStyle="1" w:styleId="A430AD46CF9A4F3CA7E0DB0BA6C1E134">
    <w:name w:val="A430AD46CF9A4F3CA7E0DB0BA6C1E134"/>
  </w:style>
  <w:style w:type="paragraph" w:customStyle="1" w:styleId="54F1626C6CF34D259131DD5F9A89880E">
    <w:name w:val="54F1626C6CF34D259131DD5F9A89880E"/>
  </w:style>
  <w:style w:type="paragraph" w:customStyle="1" w:styleId="14F4E009B1B34D09A573464FA82E8CA6">
    <w:name w:val="14F4E009B1B34D09A573464FA82E8CA6"/>
  </w:style>
  <w:style w:type="paragraph" w:customStyle="1" w:styleId="514F4B4AB6DF4DE999BAE3EDFCDE967B">
    <w:name w:val="514F4B4AB6DF4DE999BAE3EDFCDE967B"/>
  </w:style>
  <w:style w:type="paragraph" w:customStyle="1" w:styleId="D22FFBFADA294E03A9D6BF56C1211DF7">
    <w:name w:val="D22FFBFADA294E03A9D6BF56C1211DF7"/>
  </w:style>
  <w:style w:type="paragraph" w:customStyle="1" w:styleId="F1B61150691B48D8BA3458912017FA1E">
    <w:name w:val="F1B61150691B48D8BA3458912017FA1E"/>
  </w:style>
  <w:style w:type="character" w:styleId="Hyperlink">
    <w:name w:val="Hyperlink"/>
    <w:basedOn w:val="DefaultParagraphFont"/>
    <w:uiPriority w:val="99"/>
    <w:unhideWhenUsed/>
    <w:rPr>
      <w:color w:val="C45911" w:themeColor="accent2" w:themeShade="BF"/>
      <w:u w:val="single"/>
    </w:rPr>
  </w:style>
  <w:style w:type="paragraph" w:customStyle="1" w:styleId="591E2ACFF734457FB95E5B521A0409B9">
    <w:name w:val="591E2ACFF734457FB95E5B521A0409B9"/>
  </w:style>
  <w:style w:type="paragraph" w:customStyle="1" w:styleId="51365650819F48F3AD9E0A513932BF79">
    <w:name w:val="51365650819F48F3AD9E0A513932BF79"/>
  </w:style>
  <w:style w:type="paragraph" w:customStyle="1" w:styleId="3BFB889726C0475EB87CA5D3520E34ED">
    <w:name w:val="3BFB889726C0475EB87CA5D3520E34ED"/>
  </w:style>
  <w:style w:type="paragraph" w:customStyle="1" w:styleId="13F28A07152D4B52ACAE777F1E5AAD8D">
    <w:name w:val="13F28A07152D4B52ACAE777F1E5AAD8D"/>
  </w:style>
  <w:style w:type="paragraph" w:customStyle="1" w:styleId="4C3FB7EED53E47158384412F122D03FB">
    <w:name w:val="4C3FB7EED53E47158384412F122D03FB"/>
  </w:style>
  <w:style w:type="paragraph" w:customStyle="1" w:styleId="5C87E7222C5B4D20B89FAF8A025FE172">
    <w:name w:val="5C87E7222C5B4D20B89FAF8A025FE172"/>
  </w:style>
  <w:style w:type="paragraph" w:customStyle="1" w:styleId="57BBC60179D64BB3BE8C43975B603391">
    <w:name w:val="57BBC60179D64BB3BE8C43975B603391"/>
  </w:style>
  <w:style w:type="paragraph" w:customStyle="1" w:styleId="66596B6A4749436DBEFEE679CDF45F5C">
    <w:name w:val="66596B6A4749436DBEFEE679CDF45F5C"/>
  </w:style>
  <w:style w:type="paragraph" w:customStyle="1" w:styleId="31BCA32907D7445CBEB8964616839EEA">
    <w:name w:val="31BCA32907D7445CBEB8964616839EEA"/>
  </w:style>
  <w:style w:type="paragraph" w:customStyle="1" w:styleId="189A2119D333433A9BE77B1584B3A79B">
    <w:name w:val="189A2119D333433A9BE77B1584B3A79B"/>
  </w:style>
  <w:style w:type="paragraph" w:customStyle="1" w:styleId="97518A995215428D84778EFCECEAEBEB">
    <w:name w:val="97518A995215428D84778EFCECEAEBEB"/>
  </w:style>
  <w:style w:type="paragraph" w:customStyle="1" w:styleId="99EB91D359BE4D0F812BFB2E5D547B17">
    <w:name w:val="99EB91D359BE4D0F812BFB2E5D547B17"/>
  </w:style>
  <w:style w:type="paragraph" w:customStyle="1" w:styleId="0524528625E745B9BE05086729B88C77">
    <w:name w:val="0524528625E745B9BE05086729B88C77"/>
  </w:style>
  <w:style w:type="paragraph" w:customStyle="1" w:styleId="A4A2BC0E88F1469AAA15237B8037D07F">
    <w:name w:val="A4A2BC0E88F1469AAA15237B8037D07F"/>
  </w:style>
  <w:style w:type="paragraph" w:customStyle="1" w:styleId="13C6074ADF8B45649D016BACD316B680">
    <w:name w:val="13C6074ADF8B45649D016BACD316B680"/>
  </w:style>
  <w:style w:type="paragraph" w:customStyle="1" w:styleId="F4B6EFD92D03477C9EAFA92E15A4F774">
    <w:name w:val="F4B6EFD92D03477C9EAFA92E15A4F774"/>
  </w:style>
  <w:style w:type="paragraph" w:customStyle="1" w:styleId="CB573A048ABE4A738649E977CEBFF9DA">
    <w:name w:val="CB573A048ABE4A738649E977CEBFF9DA"/>
  </w:style>
  <w:style w:type="paragraph" w:customStyle="1" w:styleId="829F344BBF2F42C8BC7FDE7037E9D254">
    <w:name w:val="829F344BBF2F42C8BC7FDE7037E9D254"/>
  </w:style>
  <w:style w:type="paragraph" w:customStyle="1" w:styleId="DA8322155BD64A30A9A7BD1995BC8904">
    <w:name w:val="DA8322155BD64A30A9A7BD1995BC8904"/>
  </w:style>
  <w:style w:type="paragraph" w:customStyle="1" w:styleId="31CD2E5D9BB54B41B43927D294E7CD83">
    <w:name w:val="31CD2E5D9BB54B41B43927D294E7CD83"/>
  </w:style>
  <w:style w:type="paragraph" w:customStyle="1" w:styleId="687663015C07431FBDFC40CE77B003B9">
    <w:name w:val="687663015C07431FBDFC40CE77B003B9"/>
  </w:style>
  <w:style w:type="paragraph" w:customStyle="1" w:styleId="BF48A143F9D448A7BC744CC987B79602">
    <w:name w:val="BF48A143F9D448A7BC744CC987B79602"/>
  </w:style>
  <w:style w:type="paragraph" w:customStyle="1" w:styleId="71B6450D0FFE4C25917E26C0F3EA4FE4">
    <w:name w:val="71B6450D0FFE4C25917E26C0F3EA4FE4"/>
  </w:style>
  <w:style w:type="paragraph" w:customStyle="1" w:styleId="2FDE335A897D4A55A39845AC464600C9">
    <w:name w:val="2FDE335A897D4A55A39845AC464600C9"/>
  </w:style>
  <w:style w:type="paragraph" w:customStyle="1" w:styleId="AC0BC59AC0C14C71896DBB5D2ACB82B3">
    <w:name w:val="AC0BC59AC0C14C71896DBB5D2ACB82B3"/>
  </w:style>
  <w:style w:type="paragraph" w:customStyle="1" w:styleId="B3225829B8594391BDFCED105BFCA365">
    <w:name w:val="B3225829B8594391BDFCED105BFCA365"/>
  </w:style>
  <w:style w:type="paragraph" w:customStyle="1" w:styleId="D8FBA106351B4143A45E1B8ADF9ABF8E">
    <w:name w:val="D8FBA106351B4143A45E1B8ADF9ABF8E"/>
  </w:style>
  <w:style w:type="paragraph" w:customStyle="1" w:styleId="1DC871DA6FCD4E5F99F4FE68ADF69CF7">
    <w:name w:val="1DC871DA6FCD4E5F99F4FE68ADF69CF7"/>
  </w:style>
  <w:style w:type="paragraph" w:customStyle="1" w:styleId="5166C8F2EE514E1CBBB720D3A4AD5189">
    <w:name w:val="5166C8F2EE514E1CBBB720D3A4AD5189"/>
  </w:style>
  <w:style w:type="paragraph" w:customStyle="1" w:styleId="9A826B8936144D77AF542D1B7D765B5D">
    <w:name w:val="9A826B8936144D77AF542D1B7D765B5D"/>
  </w:style>
  <w:style w:type="character" w:customStyle="1" w:styleId="Heading2Char">
    <w:name w:val="Heading 2 Char"/>
    <w:basedOn w:val="DefaultParagraphFont"/>
    <w:link w:val="Heading2"/>
    <w:uiPriority w:val="9"/>
    <w:rsid w:val="00647AC5"/>
    <w:rPr>
      <w:rFonts w:asciiTheme="majorHAnsi" w:eastAsiaTheme="majorEastAsia" w:hAnsiTheme="majorHAnsi" w:cstheme="majorBidi"/>
      <w:b/>
      <w:bCs/>
      <w:caps/>
      <w:szCs w:val="26"/>
      <w:lang w:eastAsia="ja-JP"/>
    </w:rPr>
  </w:style>
  <w:style w:type="paragraph" w:customStyle="1" w:styleId="40F83875980D4465BF698F4F73E2FFCB">
    <w:name w:val="40F83875980D4465BF698F4F73E2FFCB"/>
  </w:style>
  <w:style w:type="paragraph" w:customStyle="1" w:styleId="3E16007D85264DCCBED2C57FBBBBC839">
    <w:name w:val="3E16007D85264DCCBED2C57FBBBBC839"/>
    <w:rsid w:val="002C1E86"/>
  </w:style>
  <w:style w:type="paragraph" w:customStyle="1" w:styleId="62DF24642A5E44728529768E19BEF860">
    <w:name w:val="62DF24642A5E44728529768E19BEF860"/>
    <w:rsid w:val="00CC5744"/>
  </w:style>
  <w:style w:type="paragraph" w:customStyle="1" w:styleId="1BD366F09F27457896412F8CE3518DD8">
    <w:name w:val="1BD366F09F27457896412F8CE3518DD8"/>
    <w:rsid w:val="00CC5744"/>
  </w:style>
  <w:style w:type="paragraph" w:customStyle="1" w:styleId="46D9E8B1BC324D168E68DFC4A764CE2E">
    <w:name w:val="46D9E8B1BC324D168E68DFC4A764CE2E"/>
    <w:rsid w:val="00CC5744"/>
  </w:style>
  <w:style w:type="paragraph" w:customStyle="1" w:styleId="44E0648375A8489F802F5CB6CFF56820">
    <w:name w:val="44E0648375A8489F802F5CB6CFF56820"/>
    <w:rsid w:val="00493F95"/>
  </w:style>
  <w:style w:type="paragraph" w:customStyle="1" w:styleId="ED987C4FCB874FDCBE141E48FC67A975">
    <w:name w:val="ED987C4FCB874FDCBE141E48FC67A975"/>
    <w:rsid w:val="00493F95"/>
  </w:style>
  <w:style w:type="paragraph" w:customStyle="1" w:styleId="37AF87C306D9485FB15225045659FB37">
    <w:name w:val="37AF87C306D9485FB15225045659FB37"/>
    <w:rsid w:val="00493F95"/>
  </w:style>
  <w:style w:type="paragraph" w:customStyle="1" w:styleId="CA01342064F14BAA8F9BC54A6E5961B5">
    <w:name w:val="CA01342064F14BAA8F9BC54A6E5961B5"/>
    <w:rsid w:val="00493F95"/>
  </w:style>
  <w:style w:type="paragraph" w:customStyle="1" w:styleId="6FE9A94ECC624DCD9A35DA77E48FD804">
    <w:name w:val="6FE9A94ECC624DCD9A35DA77E48FD804"/>
    <w:rsid w:val="00493F95"/>
  </w:style>
  <w:style w:type="paragraph" w:customStyle="1" w:styleId="771F20FF0C1D47AA8A4AA72253BEBC31">
    <w:name w:val="771F20FF0C1D47AA8A4AA72253BEBC31"/>
    <w:rsid w:val="00493F95"/>
  </w:style>
  <w:style w:type="paragraph" w:customStyle="1" w:styleId="80D2DE83A729417FA80C2471E3ACD5BF">
    <w:name w:val="80D2DE83A729417FA80C2471E3ACD5BF"/>
    <w:rsid w:val="00493F95"/>
  </w:style>
  <w:style w:type="paragraph" w:customStyle="1" w:styleId="242748BC71564851B531194814477416">
    <w:name w:val="242748BC71564851B531194814477416"/>
    <w:rsid w:val="00493F95"/>
  </w:style>
  <w:style w:type="paragraph" w:customStyle="1" w:styleId="49D3B846194944B194AADA8A149D3C93">
    <w:name w:val="49D3B846194944B194AADA8A149D3C93"/>
    <w:rsid w:val="00493F95"/>
  </w:style>
  <w:style w:type="paragraph" w:customStyle="1" w:styleId="E8465AD96F22463EAEB57191B97040A0">
    <w:name w:val="E8465AD96F22463EAEB57191B97040A0"/>
    <w:rsid w:val="00493F95"/>
  </w:style>
  <w:style w:type="paragraph" w:customStyle="1" w:styleId="71F6D2D01A8D46B4B6C1E5D565A22BE6">
    <w:name w:val="71F6D2D01A8D46B4B6C1E5D565A22BE6"/>
    <w:rsid w:val="00493F95"/>
  </w:style>
  <w:style w:type="paragraph" w:customStyle="1" w:styleId="410FCC2B2604492F9D6903D2D17E0CFC">
    <w:name w:val="410FCC2B2604492F9D6903D2D17E0CFC"/>
    <w:rsid w:val="00493F95"/>
  </w:style>
  <w:style w:type="paragraph" w:customStyle="1" w:styleId="57F379BF3AF94EAF9C3758339F19E11C">
    <w:name w:val="57F379BF3AF94EAF9C3758339F19E11C"/>
    <w:rsid w:val="00493F95"/>
  </w:style>
  <w:style w:type="paragraph" w:customStyle="1" w:styleId="B2648525490F46EC9BFE56A7DEB52BCF">
    <w:name w:val="B2648525490F46EC9BFE56A7DEB52BCF"/>
    <w:rsid w:val="00493F95"/>
  </w:style>
  <w:style w:type="paragraph" w:customStyle="1" w:styleId="37EE5C2DE494496D967A0FEF23BB16CF">
    <w:name w:val="37EE5C2DE494496D967A0FEF23BB16CF"/>
    <w:rsid w:val="00493F95"/>
  </w:style>
  <w:style w:type="paragraph" w:customStyle="1" w:styleId="957512C11CA1436E95AB450DBE6E3DCC">
    <w:name w:val="957512C11CA1436E95AB450DBE6E3DCC"/>
    <w:rsid w:val="00493F95"/>
  </w:style>
  <w:style w:type="paragraph" w:customStyle="1" w:styleId="36ED73C883DF4A82A666A65FE218D59E">
    <w:name w:val="36ED73C883DF4A82A666A65FE218D59E"/>
    <w:rsid w:val="00493F95"/>
  </w:style>
  <w:style w:type="paragraph" w:customStyle="1" w:styleId="552AD47A74BB471CABA390E976F8C7CF">
    <w:name w:val="552AD47A74BB471CABA390E976F8C7CF"/>
    <w:rsid w:val="00493F95"/>
  </w:style>
  <w:style w:type="paragraph" w:customStyle="1" w:styleId="8837B460D7E5417799BF0C8AB7122718">
    <w:name w:val="8837B460D7E5417799BF0C8AB7122718"/>
    <w:rsid w:val="00493F95"/>
  </w:style>
  <w:style w:type="paragraph" w:customStyle="1" w:styleId="920302D2D46B437EA30E5E8BF83257E3">
    <w:name w:val="920302D2D46B437EA30E5E8BF83257E3"/>
    <w:rsid w:val="00493F95"/>
  </w:style>
  <w:style w:type="paragraph" w:customStyle="1" w:styleId="0CE52693C14E4CFB9B2C2F74F0007AA7">
    <w:name w:val="0CE52693C14E4CFB9B2C2F74F0007AA7"/>
    <w:rsid w:val="00493F95"/>
  </w:style>
  <w:style w:type="paragraph" w:customStyle="1" w:styleId="C92BF00ED0D74A08A59A5E92E7B75D22">
    <w:name w:val="C92BF00ED0D74A08A59A5E92E7B75D22"/>
    <w:rsid w:val="00647AC5"/>
  </w:style>
  <w:style w:type="paragraph" w:customStyle="1" w:styleId="08F4A50435154097A0C9B3D8FB6732D9">
    <w:name w:val="08F4A50435154097A0C9B3D8FB6732D9"/>
    <w:rsid w:val="00647AC5"/>
  </w:style>
  <w:style w:type="paragraph" w:customStyle="1" w:styleId="1FF6319788F04FB9B4F7CC48F1BF167F">
    <w:name w:val="1FF6319788F04FB9B4F7CC48F1BF167F"/>
    <w:rsid w:val="00647AC5"/>
  </w:style>
  <w:style w:type="paragraph" w:customStyle="1" w:styleId="5D62C4B8BB8C4392B5973ECDC93E86F8">
    <w:name w:val="5D62C4B8BB8C4392B5973ECDC93E86F8"/>
    <w:rsid w:val="00647AC5"/>
  </w:style>
  <w:style w:type="paragraph" w:customStyle="1" w:styleId="5C9C42EF872E497E8362ED8E78C9159D">
    <w:name w:val="5C9C42EF872E497E8362ED8E78C9159D"/>
    <w:rsid w:val="00647AC5"/>
  </w:style>
  <w:style w:type="paragraph" w:customStyle="1" w:styleId="06860F46EEEB433C91187617EDEC3475">
    <w:name w:val="06860F46EEEB433C91187617EDEC3475"/>
    <w:rsid w:val="00647AC5"/>
  </w:style>
  <w:style w:type="paragraph" w:customStyle="1" w:styleId="E9C7EABD51C3469EA8B127539B112CD9">
    <w:name w:val="E9C7EABD51C3469EA8B127539B112CD9"/>
    <w:rsid w:val="00647AC5"/>
  </w:style>
  <w:style w:type="paragraph" w:customStyle="1" w:styleId="73A7ED0DD228436DB103D78EB4BAD49B">
    <w:name w:val="73A7ED0DD228436DB103D78EB4BAD49B"/>
    <w:rsid w:val="00F74037"/>
  </w:style>
  <w:style w:type="paragraph" w:customStyle="1" w:styleId="C21408D2C93041658EF8DE8019DC1EB8">
    <w:name w:val="C21408D2C93041658EF8DE8019DC1EB8"/>
    <w:rsid w:val="00F74037"/>
  </w:style>
  <w:style w:type="paragraph" w:customStyle="1" w:styleId="357668653DAB4FB6B7B483302501A604">
    <w:name w:val="357668653DAB4FB6B7B483302501A604"/>
    <w:rsid w:val="00F74037"/>
  </w:style>
  <w:style w:type="paragraph" w:customStyle="1" w:styleId="24B5A0814F534F77A6E9D4150A22BFD1">
    <w:name w:val="24B5A0814F534F77A6E9D4150A22BFD1"/>
    <w:rsid w:val="00F74037"/>
  </w:style>
  <w:style w:type="paragraph" w:customStyle="1" w:styleId="2831CB251D84412A8EE0B9FBF655AC8B">
    <w:name w:val="2831CB251D84412A8EE0B9FBF655AC8B"/>
    <w:rsid w:val="00F74037"/>
  </w:style>
  <w:style w:type="paragraph" w:customStyle="1" w:styleId="2D823DC2472446A7962FFCFA78FDE9D3">
    <w:name w:val="2D823DC2472446A7962FFCFA78FDE9D3"/>
    <w:rsid w:val="00F74037"/>
  </w:style>
  <w:style w:type="paragraph" w:customStyle="1" w:styleId="A98F3BDB5D52492FA9A2A1201C62D60F">
    <w:name w:val="A98F3BDB5D52492FA9A2A1201C62D60F"/>
    <w:rsid w:val="00F74037"/>
  </w:style>
  <w:style w:type="paragraph" w:customStyle="1" w:styleId="CD98F3424C574E55B1D219793A68C55D">
    <w:name w:val="CD98F3424C574E55B1D219793A68C55D"/>
    <w:rsid w:val="00F74037"/>
  </w:style>
  <w:style w:type="paragraph" w:customStyle="1" w:styleId="24E6C1BFDB7E4A19BCC466637CDC86A6">
    <w:name w:val="24E6C1BFDB7E4A19BCC466637CDC86A6"/>
    <w:rsid w:val="00F74037"/>
  </w:style>
  <w:style w:type="paragraph" w:customStyle="1" w:styleId="5ED07C9E0DA44496B9A67E7572CD2077">
    <w:name w:val="5ED07C9E0DA44496B9A67E7572CD2077"/>
    <w:rsid w:val="00F74037"/>
  </w:style>
  <w:style w:type="paragraph" w:customStyle="1" w:styleId="A398F726F745432EB6C5150F23DD2EA9">
    <w:name w:val="A398F726F745432EB6C5150F23DD2EA9"/>
    <w:rsid w:val="00F74037"/>
  </w:style>
  <w:style w:type="paragraph" w:customStyle="1" w:styleId="EFD2D2BAE57144E190138B7B20FAFC29">
    <w:name w:val="EFD2D2BAE57144E190138B7B20FAFC29"/>
    <w:rsid w:val="00F74037"/>
  </w:style>
  <w:style w:type="paragraph" w:customStyle="1" w:styleId="87D4ED80A31E4A928B02BCBC1066809C">
    <w:name w:val="87D4ED80A31E4A928B02BCBC1066809C"/>
    <w:rsid w:val="00F74037"/>
  </w:style>
  <w:style w:type="paragraph" w:customStyle="1" w:styleId="88E640E776FF45D38F3D9C8255B2CBE2">
    <w:name w:val="88E640E776FF45D38F3D9C8255B2CBE2"/>
    <w:rsid w:val="00F74037"/>
  </w:style>
  <w:style w:type="paragraph" w:customStyle="1" w:styleId="1E43D7528EB54E6A990E100E1F9446AA">
    <w:name w:val="1E43D7528EB54E6A990E100E1F9446AA"/>
    <w:rsid w:val="00F74037"/>
  </w:style>
  <w:style w:type="paragraph" w:customStyle="1" w:styleId="4CF9B5B90A4B464982F36956FC498DDE">
    <w:name w:val="4CF9B5B90A4B464982F36956FC498DDE"/>
    <w:rsid w:val="00795A36"/>
  </w:style>
  <w:style w:type="paragraph" w:customStyle="1" w:styleId="7A98D692A6F149D3B19D24A8A7E0159D">
    <w:name w:val="7A98D692A6F149D3B19D24A8A7E0159D"/>
    <w:rsid w:val="00795A36"/>
  </w:style>
  <w:style w:type="paragraph" w:customStyle="1" w:styleId="FFA66A2F28324D94B8F7D54125A6AAE3">
    <w:name w:val="FFA66A2F28324D94B8F7D54125A6AAE3"/>
    <w:rsid w:val="00795A36"/>
  </w:style>
  <w:style w:type="paragraph" w:customStyle="1" w:styleId="885DFD7A5EA54BADB7EB9C7A7707882D">
    <w:name w:val="885DFD7A5EA54BADB7EB9C7A7707882D"/>
    <w:rsid w:val="00795A3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grey resume</Template>
  <TotalTime>0</TotalTime>
  <Pages>1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2019-02-23T18:17:00Z</dcterms:created>
  <dcterms:modified xsi:type="dcterms:W3CDTF">2020-10-29T22:53:00Z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